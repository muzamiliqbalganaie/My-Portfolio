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17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727"/>
        <w:gridCol w:w="745"/>
        <w:gridCol w:w="6698"/>
      </w:tblGrid>
      <w:tr w:rsidR="001B2ABD" w14:paraId="15193C8C" w14:textId="77777777" w:rsidTr="008E7C7F">
        <w:trPr>
          <w:trHeight w:val="4564"/>
        </w:trPr>
        <w:tc>
          <w:tcPr>
            <w:tcW w:w="3727" w:type="dxa"/>
            <w:vAlign w:val="bottom"/>
          </w:tcPr>
          <w:p w14:paraId="29BFE388" w14:textId="20E16EC6" w:rsidR="001B2ABD" w:rsidRDefault="00174CB7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03635F9A" wp14:editId="023C4ACB">
                  <wp:extent cx="2220595" cy="1986915"/>
                  <wp:effectExtent l="0" t="0" r="8255" b="0"/>
                  <wp:docPr id="8595878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58780" name="Picture 85958780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0595" cy="198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5" w:type="dxa"/>
          </w:tcPr>
          <w:p w14:paraId="41889FAA" w14:textId="77777777" w:rsidR="001B2ABD" w:rsidRPr="00315A70" w:rsidRDefault="001B2ABD" w:rsidP="000C45FF">
            <w:pPr>
              <w:tabs>
                <w:tab w:val="left" w:pos="990"/>
              </w:tabs>
              <w:rPr>
                <w:sz w:val="96"/>
                <w:szCs w:val="96"/>
              </w:rPr>
            </w:pPr>
          </w:p>
        </w:tc>
        <w:tc>
          <w:tcPr>
            <w:tcW w:w="6698" w:type="dxa"/>
            <w:vAlign w:val="bottom"/>
          </w:tcPr>
          <w:p w14:paraId="31620CA2" w14:textId="77777777" w:rsidR="001B2ABD" w:rsidRPr="00315A70" w:rsidRDefault="00D5736A" w:rsidP="001B2ABD">
            <w:pPr>
              <w:pStyle w:val="Title"/>
              <w:rPr>
                <w:sz w:val="52"/>
                <w:szCs w:val="52"/>
              </w:rPr>
            </w:pPr>
            <w:r w:rsidRPr="00315A70">
              <w:rPr>
                <w:sz w:val="52"/>
                <w:szCs w:val="52"/>
              </w:rPr>
              <w:t xml:space="preserve">muzamil iqbal </w:t>
            </w:r>
            <w:r w:rsidR="00ED2C22" w:rsidRPr="00315A70">
              <w:rPr>
                <w:sz w:val="52"/>
                <w:szCs w:val="52"/>
              </w:rPr>
              <w:t>Ganaie</w:t>
            </w:r>
          </w:p>
          <w:p w14:paraId="198B6E75" w14:textId="08D31CD6" w:rsidR="001B2ABD" w:rsidRPr="00315A70" w:rsidRDefault="00D5736A" w:rsidP="00315A70">
            <w:pPr>
              <w:pStyle w:val="Subtitle"/>
              <w:jc w:val="center"/>
              <w:rPr>
                <w:spacing w:val="0"/>
                <w:w w:val="100"/>
                <w:sz w:val="96"/>
                <w:szCs w:val="96"/>
              </w:rPr>
            </w:pPr>
            <w:r w:rsidRPr="00315A70">
              <w:rPr>
                <w:spacing w:val="33"/>
                <w:w w:val="22"/>
                <w:sz w:val="72"/>
                <w:szCs w:val="72"/>
              </w:rPr>
              <w:t>Front-End Develope</w:t>
            </w:r>
            <w:r w:rsidRPr="00315A70">
              <w:rPr>
                <w:spacing w:val="1"/>
                <w:w w:val="22"/>
                <w:sz w:val="72"/>
                <w:szCs w:val="72"/>
              </w:rPr>
              <w:t>r</w:t>
            </w:r>
            <w:r w:rsidR="00315A70" w:rsidRPr="00315A70">
              <w:rPr>
                <w:spacing w:val="0"/>
                <w:w w:val="100"/>
                <w:sz w:val="72"/>
                <w:szCs w:val="72"/>
              </w:rPr>
              <w:t xml:space="preserve"> |</w:t>
            </w:r>
            <w:r w:rsidR="00315A70" w:rsidRPr="00315A70">
              <w:rPr>
                <w:spacing w:val="97"/>
                <w:w w:val="15"/>
                <w:sz w:val="72"/>
                <w:szCs w:val="72"/>
              </w:rPr>
              <w:t>FULLSTACK-MER</w:t>
            </w:r>
            <w:r w:rsidR="00315A70" w:rsidRPr="00315A70">
              <w:rPr>
                <w:spacing w:val="8"/>
                <w:w w:val="15"/>
                <w:sz w:val="72"/>
                <w:szCs w:val="72"/>
              </w:rPr>
              <w:t>N</w:t>
            </w:r>
          </w:p>
        </w:tc>
      </w:tr>
      <w:tr w:rsidR="001B2ABD" w14:paraId="3375411B" w14:textId="77777777" w:rsidTr="008E7C7F">
        <w:trPr>
          <w:trHeight w:val="8347"/>
        </w:trPr>
        <w:tc>
          <w:tcPr>
            <w:tcW w:w="3727" w:type="dxa"/>
          </w:tcPr>
          <w:sdt>
            <w:sdtPr>
              <w:id w:val="-1711873194"/>
              <w:placeholder>
                <w:docPart w:val="BA25DFE87D044262AD0D594B58EBE1D4"/>
              </w:placeholder>
              <w:temporary/>
              <w:showingPlcHdr/>
              <w15:appearance w15:val="hidden"/>
            </w:sdtPr>
            <w:sdtContent>
              <w:p w14:paraId="043489A0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6E906C87" w14:textId="77777777" w:rsidR="00001684" w:rsidRPr="00B17EE5" w:rsidRDefault="002C474F" w:rsidP="002C474F">
            <w:pPr>
              <w:rPr>
                <w:i/>
                <w:iCs/>
                <w:sz w:val="20"/>
                <w:szCs w:val="20"/>
              </w:rPr>
            </w:pPr>
            <w:r w:rsidRPr="00B17EE5">
              <w:rPr>
                <w:i/>
                <w:iCs/>
                <w:sz w:val="20"/>
                <w:szCs w:val="20"/>
              </w:rPr>
              <w:t xml:space="preserve">Aspiring frontend </w:t>
            </w:r>
            <w:r w:rsidR="00ED2C22" w:rsidRPr="00B17EE5">
              <w:rPr>
                <w:i/>
                <w:iCs/>
                <w:sz w:val="20"/>
                <w:szCs w:val="20"/>
              </w:rPr>
              <w:t>d</w:t>
            </w:r>
            <w:r w:rsidRPr="00B17EE5">
              <w:rPr>
                <w:i/>
                <w:iCs/>
                <w:sz w:val="20"/>
                <w:szCs w:val="20"/>
              </w:rPr>
              <w:t xml:space="preserve">eveloper with foundational experience </w:t>
            </w:r>
            <w:r w:rsidR="00ED2C22" w:rsidRPr="00B17EE5">
              <w:rPr>
                <w:i/>
                <w:iCs/>
                <w:sz w:val="20"/>
                <w:szCs w:val="20"/>
              </w:rPr>
              <w:t>of</w:t>
            </w:r>
          </w:p>
          <w:p w14:paraId="35A07A18" w14:textId="08A9E02C" w:rsidR="00036450" w:rsidRPr="00B17EE5" w:rsidRDefault="002C474F" w:rsidP="002C474F">
            <w:pPr>
              <w:rPr>
                <w:i/>
                <w:iCs/>
                <w:sz w:val="20"/>
                <w:szCs w:val="20"/>
              </w:rPr>
            </w:pPr>
            <w:r w:rsidRPr="00B17EE5">
              <w:rPr>
                <w:i/>
                <w:iCs/>
                <w:sz w:val="20"/>
                <w:szCs w:val="20"/>
              </w:rPr>
              <w:t>1</w:t>
            </w:r>
            <w:r w:rsidR="00001684" w:rsidRPr="00B17EE5">
              <w:rPr>
                <w:i/>
                <w:iCs/>
                <w:sz w:val="20"/>
                <w:szCs w:val="20"/>
              </w:rPr>
              <w:t xml:space="preserve"> </w:t>
            </w:r>
            <w:r w:rsidRPr="00B17EE5">
              <w:rPr>
                <w:i/>
                <w:iCs/>
                <w:sz w:val="20"/>
                <w:szCs w:val="20"/>
              </w:rPr>
              <w:t>year . Excelled in an online web development course, achieving top scores and enhancing e-commerce website performance. Seeking a</w:t>
            </w:r>
            <w:r w:rsidR="00827AF1" w:rsidRPr="00B17EE5">
              <w:rPr>
                <w:i/>
                <w:iCs/>
                <w:sz w:val="20"/>
                <w:szCs w:val="20"/>
              </w:rPr>
              <w:t xml:space="preserve"> remote work in both</w:t>
            </w:r>
            <w:r w:rsidRPr="00B17EE5">
              <w:rPr>
                <w:i/>
                <w:iCs/>
                <w:sz w:val="20"/>
                <w:szCs w:val="20"/>
              </w:rPr>
              <w:t xml:space="preserve"> frontend </w:t>
            </w:r>
            <w:r w:rsidR="00827AF1" w:rsidRPr="00B17EE5">
              <w:rPr>
                <w:i/>
                <w:iCs/>
                <w:sz w:val="20"/>
                <w:szCs w:val="20"/>
              </w:rPr>
              <w:t xml:space="preserve">and backend </w:t>
            </w:r>
            <w:r w:rsidRPr="00B17EE5">
              <w:rPr>
                <w:i/>
                <w:iCs/>
                <w:sz w:val="20"/>
                <w:szCs w:val="20"/>
              </w:rPr>
              <w:t>Developer role to leverage collaborative and individual project skills, contributing to innovative web solutions and creative design and teamwork skills to enhance user experience and web application functionality</w:t>
            </w:r>
            <w:r w:rsidR="00DC50AF" w:rsidRPr="00B17EE5">
              <w:rPr>
                <w:i/>
                <w:iCs/>
                <w:sz w:val="20"/>
                <w:szCs w:val="20"/>
              </w:rPr>
              <w:t>.</w:t>
            </w:r>
          </w:p>
          <w:p w14:paraId="6878B8B8" w14:textId="77777777" w:rsidR="00036450" w:rsidRDefault="00036450" w:rsidP="00036450"/>
          <w:sdt>
            <w:sdtPr>
              <w:id w:val="-1954003311"/>
              <w:placeholder>
                <w:docPart w:val="3535D6DAE0D14EA88310A271BF6057E7"/>
              </w:placeholder>
              <w:temporary/>
              <w:showingPlcHdr/>
              <w15:appearance w15:val="hidden"/>
            </w:sdtPr>
            <w:sdtContent>
              <w:p w14:paraId="7A53480D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39759979BAD0427E93D483D69036D467"/>
              </w:placeholder>
              <w:temporary/>
              <w:showingPlcHdr/>
              <w15:appearance w15:val="hidden"/>
            </w:sdtPr>
            <w:sdtContent>
              <w:p w14:paraId="6800196D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66DC4A6E" w14:textId="63AC3F45" w:rsidR="004D3011" w:rsidRDefault="002C474F" w:rsidP="004D3011">
            <w:r>
              <w:t>+</w:t>
            </w:r>
            <w:r w:rsidR="00C24109">
              <w:t>91</w:t>
            </w:r>
            <w:r>
              <w:t>-9682121112</w:t>
            </w:r>
          </w:p>
          <w:p w14:paraId="2C204404" w14:textId="77777777" w:rsidR="004D3011" w:rsidRPr="004D3011" w:rsidRDefault="004D3011" w:rsidP="004D3011"/>
          <w:p w14:paraId="6CDE1010" w14:textId="77777777" w:rsidR="004D3011" w:rsidRDefault="002C474F" w:rsidP="004D3011">
            <w:r>
              <w:t>Git-Hub:</w:t>
            </w:r>
          </w:p>
          <w:p w14:paraId="1E1B2203" w14:textId="77777777" w:rsidR="004D3011" w:rsidRPr="00DC50AF" w:rsidRDefault="002C474F" w:rsidP="002C474F">
            <w:pPr>
              <w:rPr>
                <w:i/>
                <w:iCs/>
              </w:rPr>
            </w:pPr>
            <w:r w:rsidRPr="00DC50AF">
              <w:rPr>
                <w:i/>
                <w:iCs/>
              </w:rPr>
              <w:t>github.com/</w:t>
            </w:r>
            <w:proofErr w:type="spellStart"/>
            <w:r w:rsidRPr="00DC50AF">
              <w:rPr>
                <w:i/>
                <w:iCs/>
              </w:rPr>
              <w:t>muzamiliqbaganaie</w:t>
            </w:r>
            <w:proofErr w:type="spellEnd"/>
          </w:p>
          <w:p w14:paraId="11F48BA8" w14:textId="77777777" w:rsidR="004D3011" w:rsidRDefault="004D3011" w:rsidP="004D3011"/>
          <w:p w14:paraId="6D9E7934" w14:textId="77777777" w:rsidR="004D3011" w:rsidRDefault="00000000" w:rsidP="004D3011">
            <w:sdt>
              <w:sdtPr>
                <w:id w:val="-240260293"/>
                <w:placeholder>
                  <w:docPart w:val="7F7F84D0EA21492093C11EE15DE60961"/>
                </w:placeholder>
                <w:temporary/>
                <w:showingPlcHdr/>
                <w15:appearance w15:val="hidden"/>
              </w:sdtPr>
              <w:sdtContent>
                <w:r w:rsidR="004D3011" w:rsidRPr="004D3011">
                  <w:t>EMAIL:</w:t>
                </w:r>
              </w:sdtContent>
            </w:sdt>
          </w:p>
          <w:p w14:paraId="6BE815A5" w14:textId="5707F942" w:rsidR="00315A70" w:rsidRPr="00DC50AF" w:rsidRDefault="00315A70" w:rsidP="00315A70">
            <w:pPr>
              <w:rPr>
                <w:i/>
                <w:iCs/>
              </w:rPr>
            </w:pPr>
            <w:hyperlink r:id="rId8" w:history="1">
              <w:r w:rsidRPr="00DC50AF">
                <w:rPr>
                  <w:rStyle w:val="Hyperlink"/>
                  <w:i/>
                  <w:iCs/>
                </w:rPr>
                <w:t>muzamiliqbalganaie@gmail.com</w:t>
              </w:r>
            </w:hyperlink>
          </w:p>
          <w:sdt>
            <w:sdtPr>
              <w:id w:val="-1444214663"/>
              <w:placeholder>
                <w:docPart w:val="652310D08A6F4A70AFA2DB9FB9CDBF7B"/>
              </w:placeholder>
              <w:temporary/>
              <w:showingPlcHdr/>
              <w15:appearance w15:val="hidden"/>
            </w:sdtPr>
            <w:sdtContent>
              <w:p w14:paraId="60066484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704AFEA2" w14:textId="77777777" w:rsidR="004D3011" w:rsidRPr="00DC50AF" w:rsidRDefault="003C72FF" w:rsidP="004D3011">
            <w:pPr>
              <w:rPr>
                <w:i/>
                <w:iCs/>
              </w:rPr>
            </w:pPr>
            <w:r w:rsidRPr="00DC50AF">
              <w:rPr>
                <w:i/>
                <w:iCs/>
              </w:rPr>
              <w:t>Jogging</w:t>
            </w:r>
          </w:p>
          <w:p w14:paraId="08176F29" w14:textId="77777777" w:rsidR="004D3011" w:rsidRPr="00DC50AF" w:rsidRDefault="003C72FF" w:rsidP="003C72FF">
            <w:pPr>
              <w:rPr>
                <w:i/>
                <w:iCs/>
              </w:rPr>
            </w:pPr>
            <w:r w:rsidRPr="00DC50AF">
              <w:rPr>
                <w:i/>
                <w:iCs/>
              </w:rPr>
              <w:t>Reading Books</w:t>
            </w:r>
          </w:p>
          <w:p w14:paraId="0610375D" w14:textId="77777777" w:rsidR="003C72FF" w:rsidRPr="00DC50AF" w:rsidRDefault="003C72FF" w:rsidP="003C72FF">
            <w:pPr>
              <w:rPr>
                <w:i/>
                <w:iCs/>
              </w:rPr>
            </w:pPr>
            <w:r w:rsidRPr="00DC50AF">
              <w:rPr>
                <w:i/>
                <w:iCs/>
              </w:rPr>
              <w:t>Sports</w:t>
            </w:r>
          </w:p>
          <w:p w14:paraId="3728987E" w14:textId="77777777" w:rsidR="00001684" w:rsidRPr="00DC50AF" w:rsidRDefault="00001684" w:rsidP="003C72FF">
            <w:pPr>
              <w:rPr>
                <w:i/>
                <w:iCs/>
              </w:rPr>
            </w:pPr>
            <w:r w:rsidRPr="00DC50AF">
              <w:rPr>
                <w:i/>
                <w:iCs/>
              </w:rPr>
              <w:t>Travelling</w:t>
            </w:r>
          </w:p>
          <w:p w14:paraId="2B6EEBF9" w14:textId="77777777" w:rsidR="003C72FF" w:rsidRPr="004D3011" w:rsidRDefault="003C72FF" w:rsidP="003C72FF"/>
        </w:tc>
        <w:tc>
          <w:tcPr>
            <w:tcW w:w="745" w:type="dxa"/>
          </w:tcPr>
          <w:p w14:paraId="595F6CE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698" w:type="dxa"/>
          </w:tcPr>
          <w:sdt>
            <w:sdtPr>
              <w:id w:val="1049110328"/>
              <w:placeholder>
                <w:docPart w:val="59480AF1255542C989267A41EDE5BF7B"/>
              </w:placeholder>
              <w:temporary/>
              <w:showingPlcHdr/>
              <w15:appearance w15:val="hidden"/>
            </w:sdtPr>
            <w:sdtContent>
              <w:p w14:paraId="3CE18B4C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33A9B0FC" w14:textId="77777777" w:rsidR="00036450" w:rsidRPr="00036450" w:rsidRDefault="00D5736A" w:rsidP="00B359E4">
            <w:pPr>
              <w:pStyle w:val="Heading4"/>
            </w:pPr>
            <w:r>
              <w:t>J &amp; K Sanik School</w:t>
            </w:r>
          </w:p>
          <w:p w14:paraId="0FF78D3D" w14:textId="77777777" w:rsidR="00036450" w:rsidRPr="00B359E4" w:rsidRDefault="00D5736A" w:rsidP="00B359E4">
            <w:pPr>
              <w:pStyle w:val="Date"/>
            </w:pPr>
            <w:r>
              <w:t>2014</w:t>
            </w:r>
            <w:r w:rsidR="00036450" w:rsidRPr="00B359E4">
              <w:t xml:space="preserve"> </w:t>
            </w:r>
            <w:r w:rsidR="008E7C7F">
              <w:t>–</w:t>
            </w:r>
            <w:r w:rsidR="00036450" w:rsidRPr="00B359E4">
              <w:t xml:space="preserve"> </w:t>
            </w:r>
            <w:r>
              <w:t>2019</w:t>
            </w:r>
          </w:p>
          <w:p w14:paraId="26F220E6" w14:textId="77777777" w:rsidR="004D3011" w:rsidRDefault="003C72FF" w:rsidP="00036450">
            <w:r>
              <w:t>Studied Higher Secondary Education</w:t>
            </w:r>
          </w:p>
          <w:p w14:paraId="31E4D2D3" w14:textId="77777777" w:rsidR="00036450" w:rsidRDefault="00036450" w:rsidP="00036450"/>
          <w:p w14:paraId="3278B621" w14:textId="77777777" w:rsidR="00036450" w:rsidRDefault="003C72FF" w:rsidP="00B359E4">
            <w:pPr>
              <w:pStyle w:val="Heading4"/>
            </w:pPr>
            <w:r>
              <w:t>SEM College</w:t>
            </w:r>
            <w:r w:rsidR="008E7C7F">
              <w:t xml:space="preserve"> Of Management &amp; Technology</w:t>
            </w:r>
          </w:p>
          <w:p w14:paraId="5BEFE2C8" w14:textId="77777777" w:rsidR="003C72FF" w:rsidRPr="003C72FF" w:rsidRDefault="003C72FF" w:rsidP="003C72FF"/>
          <w:p w14:paraId="1CDC07D9" w14:textId="77777777" w:rsidR="00036450" w:rsidRPr="00B359E4" w:rsidRDefault="007D6110" w:rsidP="00B359E4">
            <w:pPr>
              <w:pStyle w:val="Date"/>
            </w:pPr>
            <w:r>
              <w:t>2021</w:t>
            </w:r>
            <w:r w:rsidR="00036450" w:rsidRPr="00B359E4">
              <w:t xml:space="preserve"> </w:t>
            </w:r>
            <w:r w:rsidR="008E7C7F">
              <w:t>–</w:t>
            </w:r>
            <w:r w:rsidR="00036450" w:rsidRPr="00B359E4">
              <w:t xml:space="preserve"> </w:t>
            </w:r>
            <w:r w:rsidR="008E7C7F">
              <w:t>2024</w:t>
            </w:r>
          </w:p>
          <w:p w14:paraId="4025C69B" w14:textId="77777777" w:rsidR="00036450" w:rsidRDefault="008E7C7F" w:rsidP="00036450">
            <w:r>
              <w:t>Affiliated with Kashmir University ,Studied and Completed BCA Honors  with 8 CGPA [A+].</w:t>
            </w:r>
          </w:p>
          <w:sdt>
            <w:sdtPr>
              <w:id w:val="1001553383"/>
              <w:placeholder>
                <w:docPart w:val="C8C67990FEAB4BF0B66EB7AC46CE8B50"/>
              </w:placeholder>
              <w:temporary/>
              <w:showingPlcHdr/>
              <w15:appearance w15:val="hidden"/>
            </w:sdtPr>
            <w:sdtContent>
              <w:p w14:paraId="0440F9AF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BB76C17" w14:textId="3F56687F" w:rsidR="00036450" w:rsidRDefault="008E7C7F" w:rsidP="00B359E4">
            <w:pPr>
              <w:pStyle w:val="Heading4"/>
              <w:rPr>
                <w:bCs/>
              </w:rPr>
            </w:pPr>
            <w:r>
              <w:t>[</w:t>
            </w:r>
            <w:proofErr w:type="spellStart"/>
            <w:r>
              <w:t>Raybit</w:t>
            </w:r>
            <w:proofErr w:type="spellEnd"/>
            <w:r>
              <w:t xml:space="preserve"> Technolog</w:t>
            </w:r>
            <w:r w:rsidR="000D4CEA">
              <w:t xml:space="preserve">ies Private Limited </w:t>
            </w:r>
            <w:r>
              <w:t>]</w:t>
            </w:r>
            <w:r w:rsidR="00036450">
              <w:t xml:space="preserve"> </w:t>
            </w:r>
            <w:r w:rsidR="00036450" w:rsidRPr="00036450">
              <w:t xml:space="preserve"> </w:t>
            </w:r>
            <w:r>
              <w:t>[Frontend developer]</w:t>
            </w:r>
          </w:p>
          <w:p w14:paraId="56BA8D10" w14:textId="77777777" w:rsidR="00036450" w:rsidRDefault="008E7C7F" w:rsidP="00B359E4">
            <w:pPr>
              <w:pStyle w:val="Date"/>
            </w:pPr>
            <w:r>
              <w:t>March 2024 – March 2025</w:t>
            </w:r>
          </w:p>
          <w:p w14:paraId="4DC28F6E" w14:textId="77777777" w:rsidR="00001684" w:rsidRPr="00001684" w:rsidRDefault="00001684" w:rsidP="00001684">
            <w:r>
              <w:t>Contact: 6005286335</w:t>
            </w:r>
          </w:p>
          <w:p w14:paraId="6CC90A12" w14:textId="3C3FF6FA" w:rsidR="00DC50AF" w:rsidRPr="00DC50AF" w:rsidRDefault="008E7C7F" w:rsidP="00DC50AF">
            <w:r>
              <w:t xml:space="preserve">Developed various projects in frontend in </w:t>
            </w:r>
            <w:r w:rsidR="00315A70">
              <w:t>REACTJS,NEXTJS</w:t>
            </w:r>
            <w:r>
              <w:t xml:space="preserve"> ,</w:t>
            </w:r>
            <w:r w:rsidR="00315A70">
              <w:t>NODEJS,TAILWINDCSS,FRAMERJS.</w:t>
            </w:r>
          </w:p>
          <w:p w14:paraId="79804C80" w14:textId="77777777" w:rsidR="00036450" w:rsidRPr="00016211" w:rsidRDefault="00000000" w:rsidP="00016211">
            <w:pPr>
              <w:pStyle w:val="Heading2"/>
              <w:tabs>
                <w:tab w:val="right" w:pos="6468"/>
              </w:tabs>
              <w:rPr>
                <w:u w:val="single"/>
              </w:rPr>
            </w:pPr>
            <w:sdt>
              <w:sdtPr>
                <w:id w:val="1669594239"/>
                <w:placeholder>
                  <w:docPart w:val="A7D93875639245D28E74295EE5CCF5F0"/>
                </w:placeholder>
                <w:temporary/>
                <w:showingPlcHdr/>
                <w15:appearance w15:val="hidden"/>
              </w:sdtPr>
              <w:sdtContent>
                <w:r w:rsidR="00180329"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sdtContent>
            </w:sdt>
            <w:r w:rsidR="00016211">
              <w:tab/>
            </w:r>
          </w:p>
          <w:p w14:paraId="2CE0FF27" w14:textId="77777777" w:rsidR="00DC50AF" w:rsidRDefault="00112054" w:rsidP="00DC50AF">
            <w:pPr>
              <w:tabs>
                <w:tab w:val="left" w:pos="5302"/>
                <w:tab w:val="left" w:pos="5498"/>
              </w:tabs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0C416A49" wp14:editId="1F4F712D">
                  <wp:extent cx="3147060" cy="962891"/>
                  <wp:effectExtent l="0" t="0" r="15240" b="889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  <w:r w:rsidR="00DC50AF">
              <w:rPr>
                <w:color w:val="FFFFFF" w:themeColor="background1"/>
              </w:rPr>
              <w:t>f</w:t>
            </w:r>
            <w:r w:rsidR="00DC50AF">
              <w:rPr>
                <w:color w:val="FFFFFF" w:themeColor="background1"/>
              </w:rPr>
              <w:tab/>
            </w:r>
          </w:p>
          <w:p w14:paraId="5AD01FA4" w14:textId="39B5FBF4" w:rsidR="00DC50AF" w:rsidRPr="00DC50AF" w:rsidRDefault="00DC50AF" w:rsidP="00DC50AF">
            <w:pPr>
              <w:tabs>
                <w:tab w:val="left" w:pos="5302"/>
                <w:tab w:val="left" w:pos="5498"/>
              </w:tabs>
              <w:rPr>
                <w:b/>
                <w:bCs/>
                <w:color w:val="FFFFFF" w:themeColor="background1"/>
                <w:sz w:val="22"/>
              </w:rPr>
            </w:pPr>
            <w:r w:rsidRPr="00DC50AF">
              <w:rPr>
                <w:b/>
                <w:bCs/>
                <w:color w:val="0D0D0D" w:themeColor="text1" w:themeTint="F2"/>
                <w:sz w:val="22"/>
              </w:rPr>
              <w:t xml:space="preserve">Machine learning </w:t>
            </w:r>
            <w:r>
              <w:rPr>
                <w:b/>
                <w:bCs/>
                <w:color w:val="0D0D0D" w:themeColor="text1" w:themeTint="F2"/>
                <w:sz w:val="22"/>
              </w:rPr>
              <w:t xml:space="preserve">: </w:t>
            </w:r>
            <w:r w:rsidRPr="00DC50AF">
              <w:rPr>
                <w:color w:val="0D0D0D" w:themeColor="text1" w:themeTint="F2"/>
                <w:sz w:val="22"/>
              </w:rPr>
              <w:t>have a certification in it .done various projects like match score prediction ,data mining</w:t>
            </w:r>
            <w:r>
              <w:rPr>
                <w:color w:val="0D0D0D" w:themeColor="text1" w:themeTint="F2"/>
                <w:sz w:val="22"/>
              </w:rPr>
              <w:t xml:space="preserve"> </w:t>
            </w:r>
            <w:r w:rsidRPr="00DC50AF">
              <w:rPr>
                <w:color w:val="0D0D0D" w:themeColor="text1" w:themeTint="F2"/>
                <w:sz w:val="22"/>
              </w:rPr>
              <w:t>,data cleaning,</w:t>
            </w:r>
            <w:r>
              <w:rPr>
                <w:color w:val="0D0D0D" w:themeColor="text1" w:themeTint="F2"/>
                <w:sz w:val="22"/>
              </w:rPr>
              <w:t xml:space="preserve"> </w:t>
            </w:r>
            <w:r w:rsidRPr="00DC50AF">
              <w:rPr>
                <w:color w:val="0D0D0D" w:themeColor="text1" w:themeTint="F2"/>
                <w:sz w:val="22"/>
              </w:rPr>
              <w:t>data representation</w:t>
            </w:r>
            <w:r>
              <w:rPr>
                <w:color w:val="0D0D0D" w:themeColor="text1" w:themeTint="F2"/>
                <w:sz w:val="22"/>
              </w:rPr>
              <w:t xml:space="preserve"> </w:t>
            </w:r>
            <w:r w:rsidRPr="00DC50AF">
              <w:rPr>
                <w:color w:val="0D0D0D" w:themeColor="text1" w:themeTint="F2"/>
                <w:sz w:val="22"/>
              </w:rPr>
              <w:t>,time series analysis.</w:t>
            </w:r>
            <w:r w:rsidRPr="00DC50AF">
              <w:rPr>
                <w:color w:val="FFFFFF" w:themeColor="background1"/>
                <w:sz w:val="22"/>
              </w:rPr>
              <w:tab/>
            </w:r>
            <w:r>
              <w:rPr>
                <w:color w:val="FFFFFF" w:themeColor="background1"/>
                <w:sz w:val="22"/>
              </w:rPr>
              <w:t xml:space="preserve"> </w:t>
            </w:r>
          </w:p>
          <w:p w14:paraId="0CF1BF3F" w14:textId="77777777" w:rsidR="00016211" w:rsidRDefault="00016211" w:rsidP="00016211">
            <w:pPr>
              <w:pStyle w:val="Heading2"/>
              <w:rPr>
                <w:rFonts w:asciiTheme="minorHAnsi" w:eastAsiaTheme="minorEastAsia" w:hAnsiTheme="minorHAnsi" w:cstheme="minorBidi"/>
                <w:sz w:val="18"/>
                <w:szCs w:val="22"/>
              </w:rPr>
            </w:pPr>
            <w:r>
              <w:t>Projects</w:t>
            </w:r>
          </w:p>
          <w:p w14:paraId="31428F62" w14:textId="541831F0" w:rsidR="00ED2C22" w:rsidRDefault="00ED2C22" w:rsidP="00ED2C22">
            <w:pPr>
              <w:pStyle w:val="ListParagraph"/>
              <w:numPr>
                <w:ilvl w:val="0"/>
                <w:numId w:val="1"/>
              </w:numPr>
              <w:rPr>
                <w:color w:val="0D0D0D" w:themeColor="text1" w:themeTint="F2"/>
                <w:sz w:val="16"/>
                <w:szCs w:val="16"/>
              </w:rPr>
            </w:pPr>
            <w:r w:rsidRPr="00ED2C22">
              <w:rPr>
                <w:color w:val="0D0D0D" w:themeColor="text1" w:themeTint="F2"/>
                <w:sz w:val="16"/>
                <w:szCs w:val="16"/>
              </w:rPr>
              <w:t xml:space="preserve"> [Market Place Frontend</w:t>
            </w:r>
            <w:r w:rsidR="00315A70">
              <w:rPr>
                <w:color w:val="0D0D0D" w:themeColor="text1" w:themeTint="F2"/>
                <w:sz w:val="16"/>
                <w:szCs w:val="16"/>
              </w:rPr>
              <w:t>…</w:t>
            </w:r>
            <w:r w:rsidRPr="00ED2C22">
              <w:rPr>
                <w:color w:val="0D0D0D" w:themeColor="text1" w:themeTint="F2"/>
                <w:sz w:val="16"/>
                <w:szCs w:val="16"/>
              </w:rPr>
              <w:t xml:space="preserve"> </w:t>
            </w:r>
            <w:r w:rsidR="00315A70">
              <w:rPr>
                <w:color w:val="0D0D0D" w:themeColor="text1" w:themeTint="F2"/>
                <w:sz w:val="16"/>
                <w:szCs w:val="16"/>
              </w:rPr>
              <w:t xml:space="preserve"> </w:t>
            </w:r>
            <w:r w:rsidRPr="00ED2C22">
              <w:rPr>
                <w:color w:val="0D0D0D" w:themeColor="text1" w:themeTint="F2"/>
                <w:sz w:val="16"/>
                <w:szCs w:val="16"/>
              </w:rPr>
              <w:t xml:space="preserve">] </w:t>
            </w:r>
          </w:p>
          <w:p w14:paraId="61835E9E" w14:textId="54CA6B49" w:rsidR="00ED2C22" w:rsidRPr="00ED2C22" w:rsidRDefault="00ED2C22" w:rsidP="00ED2C22">
            <w:pPr>
              <w:pStyle w:val="ListParagraph"/>
              <w:numPr>
                <w:ilvl w:val="0"/>
                <w:numId w:val="1"/>
              </w:numPr>
              <w:rPr>
                <w:color w:val="0D0D0D" w:themeColor="text1" w:themeTint="F2"/>
                <w:sz w:val="16"/>
                <w:szCs w:val="16"/>
              </w:rPr>
            </w:pPr>
            <w:r w:rsidRPr="00ED2C22">
              <w:rPr>
                <w:color w:val="0D0D0D" w:themeColor="text1" w:themeTint="F2"/>
                <w:sz w:val="16"/>
                <w:szCs w:val="16"/>
              </w:rPr>
              <w:t xml:space="preserve"> [Next-JS Dashboard</w:t>
            </w:r>
            <w:r w:rsidR="00315A70">
              <w:rPr>
                <w:color w:val="0D0D0D" w:themeColor="text1" w:themeTint="F2"/>
                <w:sz w:val="16"/>
                <w:szCs w:val="16"/>
              </w:rPr>
              <w:t>-FULLSTACK</w:t>
            </w:r>
            <w:r w:rsidRPr="00ED2C22">
              <w:rPr>
                <w:color w:val="0D0D0D" w:themeColor="text1" w:themeTint="F2"/>
                <w:sz w:val="16"/>
                <w:szCs w:val="16"/>
              </w:rPr>
              <w:t>]</w:t>
            </w:r>
          </w:p>
          <w:p w14:paraId="07D1C033" w14:textId="1D138EBC" w:rsidR="00ED2C22" w:rsidRDefault="00ED2C22" w:rsidP="00ED2C22">
            <w:pPr>
              <w:pStyle w:val="ListParagraph"/>
              <w:numPr>
                <w:ilvl w:val="0"/>
                <w:numId w:val="1"/>
              </w:numPr>
              <w:rPr>
                <w:color w:val="0D0D0D" w:themeColor="text1" w:themeTint="F2"/>
                <w:sz w:val="16"/>
                <w:szCs w:val="16"/>
              </w:rPr>
            </w:pPr>
            <w:r>
              <w:rPr>
                <w:color w:val="0D0D0D" w:themeColor="text1" w:themeTint="F2"/>
                <w:sz w:val="16"/>
                <w:szCs w:val="16"/>
              </w:rPr>
              <w:t xml:space="preserve"> [ Three-JS Portfolio</w:t>
            </w:r>
            <w:r w:rsidR="00315A70">
              <w:rPr>
                <w:color w:val="0D0D0D" w:themeColor="text1" w:themeTint="F2"/>
                <w:sz w:val="16"/>
                <w:szCs w:val="16"/>
              </w:rPr>
              <w:t>-FULLSTACK</w:t>
            </w:r>
            <w:r>
              <w:rPr>
                <w:color w:val="0D0D0D" w:themeColor="text1" w:themeTint="F2"/>
                <w:sz w:val="16"/>
                <w:szCs w:val="16"/>
              </w:rPr>
              <w:t>]</w:t>
            </w:r>
          </w:p>
          <w:p w14:paraId="14C70E1E" w14:textId="771155FE" w:rsidR="00ED2C22" w:rsidRPr="00ED2C22" w:rsidRDefault="00ED2C22" w:rsidP="00ED2C22">
            <w:pPr>
              <w:pStyle w:val="ListParagraph"/>
              <w:numPr>
                <w:ilvl w:val="0"/>
                <w:numId w:val="1"/>
              </w:numPr>
              <w:rPr>
                <w:color w:val="0D0D0D" w:themeColor="text1" w:themeTint="F2"/>
                <w:sz w:val="16"/>
                <w:szCs w:val="16"/>
              </w:rPr>
            </w:pPr>
            <w:r>
              <w:rPr>
                <w:color w:val="0D0D0D" w:themeColor="text1" w:themeTint="F2"/>
                <w:sz w:val="16"/>
                <w:szCs w:val="16"/>
              </w:rPr>
              <w:t xml:space="preserve"> [ One-To-One Chat App</w:t>
            </w:r>
            <w:r w:rsidR="00315A70">
              <w:rPr>
                <w:color w:val="0D0D0D" w:themeColor="text1" w:themeTint="F2"/>
                <w:sz w:val="16"/>
                <w:szCs w:val="16"/>
              </w:rPr>
              <w:t>-FULLSTACK</w:t>
            </w:r>
            <w:r>
              <w:rPr>
                <w:color w:val="0D0D0D" w:themeColor="text1" w:themeTint="F2"/>
                <w:sz w:val="16"/>
                <w:szCs w:val="16"/>
              </w:rPr>
              <w:t>]</w:t>
            </w:r>
          </w:p>
        </w:tc>
      </w:tr>
    </w:tbl>
    <w:p w14:paraId="344F8918" w14:textId="128317DB" w:rsidR="0053485D" w:rsidRDefault="00ED2C22" w:rsidP="000C45FF">
      <w:pPr>
        <w:tabs>
          <w:tab w:val="left" w:pos="990"/>
        </w:tabs>
      </w:pPr>
      <w:r>
        <w:t xml:space="preserve"> </w:t>
      </w:r>
    </w:p>
    <w:sectPr w:rsidR="0053485D" w:rsidSect="000C45FF">
      <w:headerReference w:type="default" r:id="rId1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E7989A" w14:textId="77777777" w:rsidR="004F2105" w:rsidRDefault="004F2105" w:rsidP="000C45FF">
      <w:r>
        <w:separator/>
      </w:r>
    </w:p>
  </w:endnote>
  <w:endnote w:type="continuationSeparator" w:id="0">
    <w:p w14:paraId="485B5C68" w14:textId="77777777" w:rsidR="004F2105" w:rsidRDefault="004F2105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0958B76" w14:textId="77777777" w:rsidR="004F2105" w:rsidRDefault="004F2105" w:rsidP="000C45FF">
      <w:r>
        <w:separator/>
      </w:r>
    </w:p>
  </w:footnote>
  <w:footnote w:type="continuationSeparator" w:id="0">
    <w:p w14:paraId="050A3C5C" w14:textId="77777777" w:rsidR="004F2105" w:rsidRDefault="004F2105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A0388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9D28792" wp14:editId="6CA7904D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39A52A1"/>
    <w:multiLevelType w:val="hybridMultilevel"/>
    <w:tmpl w:val="5B8A2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2B5308"/>
    <w:multiLevelType w:val="hybridMultilevel"/>
    <w:tmpl w:val="3482B2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B331BF"/>
    <w:multiLevelType w:val="hybridMultilevel"/>
    <w:tmpl w:val="D388A1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80119282">
    <w:abstractNumId w:val="2"/>
  </w:num>
  <w:num w:numId="2" w16cid:durableId="2044016248">
    <w:abstractNumId w:val="1"/>
  </w:num>
  <w:num w:numId="3" w16cid:durableId="1140537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removePersonalInformation/>
  <w:removeDateAndTime/>
  <w:doNotDisplayPageBoundarie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36A"/>
    <w:rsid w:val="00001684"/>
    <w:rsid w:val="00016211"/>
    <w:rsid w:val="0002693C"/>
    <w:rsid w:val="00036450"/>
    <w:rsid w:val="00094499"/>
    <w:rsid w:val="000C45FF"/>
    <w:rsid w:val="000D4CEA"/>
    <w:rsid w:val="000E3FD1"/>
    <w:rsid w:val="00112054"/>
    <w:rsid w:val="001317D8"/>
    <w:rsid w:val="00144E65"/>
    <w:rsid w:val="001525E1"/>
    <w:rsid w:val="00174CB7"/>
    <w:rsid w:val="00180329"/>
    <w:rsid w:val="0019001F"/>
    <w:rsid w:val="001A74A5"/>
    <w:rsid w:val="001B2ABD"/>
    <w:rsid w:val="001C6FF5"/>
    <w:rsid w:val="001E0391"/>
    <w:rsid w:val="001E1759"/>
    <w:rsid w:val="001F1ECC"/>
    <w:rsid w:val="002400EB"/>
    <w:rsid w:val="00256CF7"/>
    <w:rsid w:val="00281FD5"/>
    <w:rsid w:val="002C474F"/>
    <w:rsid w:val="0030481B"/>
    <w:rsid w:val="003156FC"/>
    <w:rsid w:val="00315A70"/>
    <w:rsid w:val="003254B5"/>
    <w:rsid w:val="0037121F"/>
    <w:rsid w:val="003910D8"/>
    <w:rsid w:val="003A6B7D"/>
    <w:rsid w:val="003B06CA"/>
    <w:rsid w:val="003C72FF"/>
    <w:rsid w:val="0040300D"/>
    <w:rsid w:val="004071FC"/>
    <w:rsid w:val="00445947"/>
    <w:rsid w:val="004813B3"/>
    <w:rsid w:val="00496591"/>
    <w:rsid w:val="004C63E4"/>
    <w:rsid w:val="004D3011"/>
    <w:rsid w:val="004F2105"/>
    <w:rsid w:val="005262AC"/>
    <w:rsid w:val="0053485D"/>
    <w:rsid w:val="005E39D5"/>
    <w:rsid w:val="00600670"/>
    <w:rsid w:val="0062123A"/>
    <w:rsid w:val="00646E75"/>
    <w:rsid w:val="006771D0"/>
    <w:rsid w:val="006C503E"/>
    <w:rsid w:val="00715FCB"/>
    <w:rsid w:val="00743101"/>
    <w:rsid w:val="00764C9F"/>
    <w:rsid w:val="007775E1"/>
    <w:rsid w:val="007867A0"/>
    <w:rsid w:val="007927F5"/>
    <w:rsid w:val="007D6110"/>
    <w:rsid w:val="007F1578"/>
    <w:rsid w:val="00802CA0"/>
    <w:rsid w:val="00827AF1"/>
    <w:rsid w:val="00892D9B"/>
    <w:rsid w:val="008E7C7F"/>
    <w:rsid w:val="009260CD"/>
    <w:rsid w:val="00940A66"/>
    <w:rsid w:val="00952C25"/>
    <w:rsid w:val="009A09A4"/>
    <w:rsid w:val="009B09DE"/>
    <w:rsid w:val="009B2176"/>
    <w:rsid w:val="00A2118D"/>
    <w:rsid w:val="00AD0A50"/>
    <w:rsid w:val="00AD6E6A"/>
    <w:rsid w:val="00AD76E2"/>
    <w:rsid w:val="00B17EE5"/>
    <w:rsid w:val="00B20152"/>
    <w:rsid w:val="00B359E4"/>
    <w:rsid w:val="00B57D98"/>
    <w:rsid w:val="00B70850"/>
    <w:rsid w:val="00C066B6"/>
    <w:rsid w:val="00C12324"/>
    <w:rsid w:val="00C14AA2"/>
    <w:rsid w:val="00C24109"/>
    <w:rsid w:val="00C37BA1"/>
    <w:rsid w:val="00C4674C"/>
    <w:rsid w:val="00C506CF"/>
    <w:rsid w:val="00C72BED"/>
    <w:rsid w:val="00C9578B"/>
    <w:rsid w:val="00CB0055"/>
    <w:rsid w:val="00CD7114"/>
    <w:rsid w:val="00D2522B"/>
    <w:rsid w:val="00D422DE"/>
    <w:rsid w:val="00D5459D"/>
    <w:rsid w:val="00D5736A"/>
    <w:rsid w:val="00DA1F4D"/>
    <w:rsid w:val="00DA5E90"/>
    <w:rsid w:val="00DB2D4E"/>
    <w:rsid w:val="00DC50AF"/>
    <w:rsid w:val="00DD172A"/>
    <w:rsid w:val="00E25A26"/>
    <w:rsid w:val="00E4381A"/>
    <w:rsid w:val="00E4409B"/>
    <w:rsid w:val="00E55D74"/>
    <w:rsid w:val="00ED2C22"/>
    <w:rsid w:val="00F60274"/>
    <w:rsid w:val="00F77FB9"/>
    <w:rsid w:val="00FA075A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9A2753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ED2C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uzamiliqbalganaie@gmail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glossaryDocument" Target="glossary/document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UZAMIL\AppData\Local\Microsoft\Office\16.0\DTS\en-IN%7bF0E0BC53-D538-4A0D-A102-0766B3BE0B22%7d\%7b640A7F9D-B729-4487-B9A7-17D7298066B4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GB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3"/>
              <c:numFmt formatCode="0%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inEnd"/>
              <c:showLegendKey val="0"/>
              <c:showVal val="1"/>
              <c:showCatName val="0"/>
              <c:showSerName val="0"/>
              <c:showPercent val="0"/>
              <c:showBubbleSize val="0"/>
              <c:separator>, </c:separator>
              <c:extLst>
                <c:ext xmlns:c15="http://schemas.microsoft.com/office/drawing/2012/chart" uri="{CE6537A1-D6FC-4f65-9D91-7224C49458BB}">
                  <c15:layout>
                    <c:manualLayout>
                      <c:w val="0.12155185723488418"/>
                      <c:h val="0.16191919191919193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0-0BB4-4CF3-8058-8670633A35CE}"/>
                </c:ext>
              </c:extLst>
            </c:dLbl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Tailwind Css</c:v>
                </c:pt>
                <c:pt idx="1">
                  <c:v>Framer Motion</c:v>
                </c:pt>
                <c:pt idx="2">
                  <c:v>Bootstrap</c:v>
                </c:pt>
                <c:pt idx="3">
                  <c:v>Next JS</c:v>
                </c:pt>
                <c:pt idx="4">
                  <c:v>React JS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1</c:v>
                </c:pt>
                <c:pt idx="2">
                  <c:v>0.96</c:v>
                </c:pt>
                <c:pt idx="3">
                  <c:v>0.9</c:v>
                </c:pt>
                <c:pt idx="4">
                  <c:v>0.99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solidFill>
            <a:schemeClr val="bg1">
              <a:lumMod val="85000"/>
            </a:schemeClr>
          </a:solidFill>
          <a:ln w="9525" cap="flat" cmpd="sng" algn="ctr">
            <a:solidFill>
              <a:schemeClr val="accent2">
                <a:lumMod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%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A25DFE87D044262AD0D594B58EBE1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4540E7-19BD-485C-BDAE-22FA05BEBF66}"/>
      </w:docPartPr>
      <w:docPartBody>
        <w:p w:rsidR="00853092" w:rsidRDefault="00000000">
          <w:pPr>
            <w:pStyle w:val="BA25DFE87D044262AD0D594B58EBE1D4"/>
          </w:pPr>
          <w:r w:rsidRPr="00D5459D">
            <w:t>Profile</w:t>
          </w:r>
        </w:p>
      </w:docPartBody>
    </w:docPart>
    <w:docPart>
      <w:docPartPr>
        <w:name w:val="3535D6DAE0D14EA88310A271BF6057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89CCE-5D19-4932-81F3-6B8429237A10}"/>
      </w:docPartPr>
      <w:docPartBody>
        <w:p w:rsidR="00853092" w:rsidRDefault="00000000">
          <w:pPr>
            <w:pStyle w:val="3535D6DAE0D14EA88310A271BF6057E7"/>
          </w:pPr>
          <w:r w:rsidRPr="00CB0055">
            <w:t>Contact</w:t>
          </w:r>
        </w:p>
      </w:docPartBody>
    </w:docPart>
    <w:docPart>
      <w:docPartPr>
        <w:name w:val="39759979BAD0427E93D483D69036D4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1418-B8D8-4B91-9F27-D261CB9ED151}"/>
      </w:docPartPr>
      <w:docPartBody>
        <w:p w:rsidR="00853092" w:rsidRDefault="00000000">
          <w:pPr>
            <w:pStyle w:val="39759979BAD0427E93D483D69036D467"/>
          </w:pPr>
          <w:r w:rsidRPr="004D3011">
            <w:t>PHONE:</w:t>
          </w:r>
        </w:p>
      </w:docPartBody>
    </w:docPart>
    <w:docPart>
      <w:docPartPr>
        <w:name w:val="7F7F84D0EA21492093C11EE15DE609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27E55-6CFB-4372-A757-9B9994F03273}"/>
      </w:docPartPr>
      <w:docPartBody>
        <w:p w:rsidR="00853092" w:rsidRDefault="00000000">
          <w:pPr>
            <w:pStyle w:val="7F7F84D0EA21492093C11EE15DE60961"/>
          </w:pPr>
          <w:r w:rsidRPr="004D3011">
            <w:t>EMAIL:</w:t>
          </w:r>
        </w:p>
      </w:docPartBody>
    </w:docPart>
    <w:docPart>
      <w:docPartPr>
        <w:name w:val="652310D08A6F4A70AFA2DB9FB9CDBF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ACCB0E-D0FD-48EC-A561-6530AF3B9E0B}"/>
      </w:docPartPr>
      <w:docPartBody>
        <w:p w:rsidR="00853092" w:rsidRDefault="00000000">
          <w:pPr>
            <w:pStyle w:val="652310D08A6F4A70AFA2DB9FB9CDBF7B"/>
          </w:pPr>
          <w:r w:rsidRPr="00CB0055">
            <w:t>Hobbies</w:t>
          </w:r>
        </w:p>
      </w:docPartBody>
    </w:docPart>
    <w:docPart>
      <w:docPartPr>
        <w:name w:val="59480AF1255542C989267A41EDE5BF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99EF4-55CB-4BC8-B131-EF2CF8136DE2}"/>
      </w:docPartPr>
      <w:docPartBody>
        <w:p w:rsidR="00853092" w:rsidRDefault="00000000">
          <w:pPr>
            <w:pStyle w:val="59480AF1255542C989267A41EDE5BF7B"/>
          </w:pPr>
          <w:r w:rsidRPr="00036450">
            <w:t>EDUCATION</w:t>
          </w:r>
        </w:p>
      </w:docPartBody>
    </w:docPart>
    <w:docPart>
      <w:docPartPr>
        <w:name w:val="C8C67990FEAB4BF0B66EB7AC46CE8B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7BB22C-901B-4196-B5A0-91F0435FD977}"/>
      </w:docPartPr>
      <w:docPartBody>
        <w:p w:rsidR="00853092" w:rsidRDefault="00000000">
          <w:pPr>
            <w:pStyle w:val="C8C67990FEAB4BF0B66EB7AC46CE8B50"/>
          </w:pPr>
          <w:r w:rsidRPr="00036450">
            <w:t>WORK EXPERIENCE</w:t>
          </w:r>
        </w:p>
      </w:docPartBody>
    </w:docPart>
    <w:docPart>
      <w:docPartPr>
        <w:name w:val="A7D93875639245D28E74295EE5CCF5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8A488-82D4-4FC8-AB8D-AFB2A11A9FC5}"/>
      </w:docPartPr>
      <w:docPartBody>
        <w:p w:rsidR="00853092" w:rsidRDefault="00000000">
          <w:pPr>
            <w:pStyle w:val="A7D93875639245D28E74295EE5CCF5F0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007"/>
    <w:rsid w:val="00144E65"/>
    <w:rsid w:val="002B7029"/>
    <w:rsid w:val="00323F88"/>
    <w:rsid w:val="007F1578"/>
    <w:rsid w:val="00853092"/>
    <w:rsid w:val="00901742"/>
    <w:rsid w:val="009A09A4"/>
    <w:rsid w:val="009B09DE"/>
    <w:rsid w:val="00A5219C"/>
    <w:rsid w:val="00B92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 w:val="22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25DFE87D044262AD0D594B58EBE1D4">
    <w:name w:val="BA25DFE87D044262AD0D594B58EBE1D4"/>
  </w:style>
  <w:style w:type="paragraph" w:customStyle="1" w:styleId="3535D6DAE0D14EA88310A271BF6057E7">
    <w:name w:val="3535D6DAE0D14EA88310A271BF6057E7"/>
  </w:style>
  <w:style w:type="paragraph" w:customStyle="1" w:styleId="39759979BAD0427E93D483D69036D467">
    <w:name w:val="39759979BAD0427E93D483D69036D467"/>
  </w:style>
  <w:style w:type="paragraph" w:customStyle="1" w:styleId="7F7F84D0EA21492093C11EE15DE60961">
    <w:name w:val="7F7F84D0EA21492093C11EE15DE60961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652310D08A6F4A70AFA2DB9FB9CDBF7B">
    <w:name w:val="652310D08A6F4A70AFA2DB9FB9CDBF7B"/>
  </w:style>
  <w:style w:type="paragraph" w:customStyle="1" w:styleId="59480AF1255542C989267A41EDE5BF7B">
    <w:name w:val="59480AF1255542C989267A41EDE5BF7B"/>
  </w:style>
  <w:style w:type="paragraph" w:customStyle="1" w:styleId="C8C67990FEAB4BF0B66EB7AC46CE8B50">
    <w:name w:val="C8C67990FEAB4BF0B66EB7AC46CE8B50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 w:val="22"/>
      <w:szCs w:val="26"/>
      <w:lang w:val="en-US" w:eastAsia="ja-JP"/>
      <w14:ligatures w14:val="none"/>
    </w:rPr>
  </w:style>
  <w:style w:type="paragraph" w:customStyle="1" w:styleId="A7D93875639245D28E74295EE5CCF5F0">
    <w:name w:val="A7D93875639245D28E74295EE5CCF5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{640A7F9D-B729-4487-B9A7-17D7298066B4}tf00546271_win32</Template>
  <TotalTime>0</TotalTime>
  <Pages>1</Pages>
  <Words>221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2025-04-10T17:07:00Z</dcterms:created>
  <dcterms:modified xsi:type="dcterms:W3CDTF">2025-08-15T08:52:00Z</dcterms:modified>
</cp:coreProperties>
</file>